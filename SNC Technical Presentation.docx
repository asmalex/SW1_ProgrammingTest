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FB5" w:rsidRDefault="00527B3B" w:rsidP="004C64B1">
      <w:pPr>
        <w:pStyle w:val="Heading1"/>
      </w:pPr>
      <w:r>
        <w:t>Preparation for the technical interview: 5-min technical briefing</w:t>
      </w:r>
    </w:p>
    <w:p w:rsidR="007A312F" w:rsidRDefault="00527B3B" w:rsidP="004C64B1">
      <w:pPr>
        <w:spacing w:before="120"/>
      </w:pPr>
      <w:r>
        <w:t xml:space="preserve">Our team is constantly growing, working on different projects, and collaborating with other </w:t>
      </w:r>
      <w:bookmarkStart w:id="0" w:name="_GoBack"/>
      <w:r>
        <w:t xml:space="preserve">multidisciplinary teams. We value open, honest and clear communication because software engineers </w:t>
      </w:r>
      <w:bookmarkEnd w:id="0"/>
      <w:r>
        <w:t>often need to explain solutions to the rest of the team or program leadership.</w:t>
      </w:r>
    </w:p>
    <w:p w:rsidR="0054704E" w:rsidRDefault="00527B3B" w:rsidP="00C97FB5">
      <w:r>
        <w:t>As part of the interview process, we would like you to give us a 5 minute technical presentation on a subject of your choosing. We prefer topics that are software or engineering related but that may not be directly in our line of work. It could be from a personal or school project you have completed, software technology or stack that you have learned, or an engineering application that requires unique design or problem solving.</w:t>
      </w:r>
      <w:r w:rsidR="0054704E">
        <w:t xml:space="preserve"> </w:t>
      </w:r>
      <w:r>
        <w:t xml:space="preserve">You can optionally include presentation materials such as PowerPoint slides, design diagrams, or other media, but these are not required. </w:t>
      </w:r>
    </w:p>
    <w:p w:rsidR="00527B3B" w:rsidRDefault="00527B3B" w:rsidP="00C97FB5">
      <w:r>
        <w:t xml:space="preserve">You will be mainly graded on the demonstration of your understanding, clear technical explanation, and how you describe an otherwise complex topic to an audience that may not be as familiar with the subject matter. </w:t>
      </w:r>
      <w:r w:rsidR="0054704E">
        <w:t>This will be a back and forth dialogue; we will be asking you clarification questions about the topic during and after your presentation.</w:t>
      </w:r>
    </w:p>
    <w:p w:rsidR="00527B3B" w:rsidRDefault="00527B3B" w:rsidP="00C97FB5">
      <w:r>
        <w:t>We look forward to hearing what you share with us!</w:t>
      </w:r>
    </w:p>
    <w:sectPr w:rsidR="00527B3B" w:rsidSect="001703EA">
      <w:headerReference w:type="even" r:id="rId7"/>
      <w:headerReference w:type="default" r:id="rId8"/>
      <w:footerReference w:type="even" r:id="rId9"/>
      <w:footerReference w:type="default" r:id="rId10"/>
      <w:headerReference w:type="first" r:id="rId11"/>
      <w:footerReference w:type="first" r:id="rId12"/>
      <w:pgSz w:w="12240" w:h="15840"/>
      <w:pgMar w:top="18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6049" w:rsidRDefault="00736049" w:rsidP="001703EA">
      <w:pPr>
        <w:spacing w:after="0" w:line="240" w:lineRule="auto"/>
      </w:pPr>
      <w:r>
        <w:separator/>
      </w:r>
    </w:p>
  </w:endnote>
  <w:endnote w:type="continuationSeparator" w:id="0">
    <w:p w:rsidR="00736049" w:rsidRDefault="00736049" w:rsidP="00170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632" w:rsidRDefault="00F936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3EA" w:rsidRDefault="001703EA" w:rsidP="001703EA">
    <w:pPr>
      <w:pStyle w:val="Header"/>
      <w:tabs>
        <w:tab w:val="clear" w:pos="4680"/>
        <w:tab w:val="clear" w:pos="9360"/>
        <w:tab w:val="left" w:pos="3000"/>
      </w:tabs>
      <w:ind w:left="-720" w:right="-720"/>
    </w:pPr>
    <w:r>
      <w:rPr>
        <w:noProof/>
      </w:rPr>
      <mc:AlternateContent>
        <mc:Choice Requires="wps">
          <w:drawing>
            <wp:anchor distT="0" distB="0" distL="114300" distR="114300" simplePos="0" relativeHeight="251661312" behindDoc="0" locked="0" layoutInCell="1" allowOverlap="1" wp14:anchorId="03B1EEDF" wp14:editId="5C258DE4">
              <wp:simplePos x="0" y="0"/>
              <wp:positionH relativeFrom="margin">
                <wp:align>center</wp:align>
              </wp:positionH>
              <wp:positionV relativeFrom="paragraph">
                <wp:posOffset>201930</wp:posOffset>
              </wp:positionV>
              <wp:extent cx="68580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C70C67"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9pt" to="540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" strokecolor="black [3040]">
              <w10:wrap anchorx="margin"/>
            </v:line>
          </w:pict>
        </mc:Fallback>
      </mc:AlternateContent>
    </w:r>
  </w:p>
  <w:p w:rsidR="001703EA" w:rsidRDefault="001703EA">
    <w:pPr>
      <w:pStyle w:val="Footer"/>
    </w:pPr>
  </w:p>
  <w:p w:rsidR="007D27FC" w:rsidRPr="00515919" w:rsidRDefault="00F93632" w:rsidP="001703EA">
    <w:pPr>
      <w:pStyle w:val="Footer"/>
      <w:jc w:val="center"/>
      <w:rPr>
        <w:rFonts w:ascii="Arial" w:hAnsi="Arial" w:cs="Arial"/>
        <w:color w:val="004990"/>
        <w:sz w:val="18"/>
        <w:szCs w:val="18"/>
      </w:rPr>
    </w:pPr>
    <w:r>
      <w:rPr>
        <w:rFonts w:ascii="Arial" w:hAnsi="Arial" w:cs="Arial"/>
        <w:b/>
        <w:color w:val="004990"/>
        <w:sz w:val="18"/>
        <w:szCs w:val="18"/>
      </w:rPr>
      <w:t xml:space="preserve">Mission Solutions and Technologies </w:t>
    </w:r>
  </w:p>
  <w:p w:rsidR="001703EA" w:rsidRPr="001703EA" w:rsidRDefault="00A112EF" w:rsidP="00A112EF">
    <w:pPr>
      <w:pStyle w:val="Footer"/>
      <w:jc w:val="center"/>
    </w:pPr>
    <w:r w:rsidRPr="00A112EF">
      <w:rPr>
        <w:rFonts w:ascii="Arial" w:hAnsi="Arial" w:cs="Arial"/>
        <w:sz w:val="18"/>
        <w:szCs w:val="18"/>
      </w:rPr>
      <w:t>3076 Centreville Road</w:t>
    </w:r>
    <w:r>
      <w:rPr>
        <w:rFonts w:ascii="Arial" w:hAnsi="Arial" w:cs="Arial"/>
        <w:sz w:val="18"/>
        <w:szCs w:val="18"/>
      </w:rPr>
      <w:t xml:space="preserve"> | </w:t>
    </w:r>
    <w:r w:rsidRPr="00A112EF">
      <w:rPr>
        <w:rFonts w:ascii="Arial" w:hAnsi="Arial" w:cs="Arial"/>
        <w:sz w:val="18"/>
        <w:szCs w:val="18"/>
      </w:rPr>
      <w:t>Herndon VA 20171</w:t>
    </w:r>
    <w:r>
      <w:rPr>
        <w:rFonts w:ascii="Arial" w:hAnsi="Arial" w:cs="Arial"/>
        <w:sz w:val="18"/>
        <w:szCs w:val="18"/>
      </w:rPr>
      <w:t xml:space="preserve"> | 703.</w:t>
    </w:r>
    <w:r w:rsidRPr="00A112EF">
      <w:rPr>
        <w:rFonts w:ascii="Arial" w:hAnsi="Arial" w:cs="Arial"/>
        <w:sz w:val="18"/>
        <w:szCs w:val="18"/>
      </w:rPr>
      <w:t>464</w:t>
    </w:r>
    <w:r>
      <w:rPr>
        <w:rFonts w:ascii="Arial" w:hAnsi="Arial" w:cs="Arial"/>
        <w:sz w:val="18"/>
        <w:szCs w:val="18"/>
      </w:rPr>
      <w:t>.</w:t>
    </w:r>
    <w:r w:rsidRPr="00A112EF">
      <w:rPr>
        <w:rFonts w:ascii="Arial" w:hAnsi="Arial" w:cs="Arial"/>
        <w:sz w:val="18"/>
        <w:szCs w:val="18"/>
      </w:rPr>
      <w:t>9020</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632" w:rsidRDefault="00F93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6049" w:rsidRDefault="00736049" w:rsidP="001703EA">
      <w:pPr>
        <w:spacing w:after="0" w:line="240" w:lineRule="auto"/>
      </w:pPr>
      <w:r>
        <w:separator/>
      </w:r>
    </w:p>
  </w:footnote>
  <w:footnote w:type="continuationSeparator" w:id="0">
    <w:p w:rsidR="00736049" w:rsidRDefault="00736049" w:rsidP="00170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632" w:rsidRDefault="00F936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3EA" w:rsidRDefault="001703EA" w:rsidP="001703EA">
    <w:pPr>
      <w:pStyle w:val="Header"/>
      <w:tabs>
        <w:tab w:val="clear" w:pos="4680"/>
        <w:tab w:val="clear" w:pos="9360"/>
        <w:tab w:val="left" w:pos="3000"/>
      </w:tabs>
    </w:pPr>
    <w:r>
      <w:rPr>
        <w:noProof/>
      </w:rPr>
      <w:drawing>
        <wp:anchor distT="0" distB="0" distL="114300" distR="114300" simplePos="0" relativeHeight="251658240" behindDoc="1" locked="0" layoutInCell="1" allowOverlap="1" wp14:anchorId="409A693A" wp14:editId="7EC3BC0B">
          <wp:simplePos x="0" y="0"/>
          <wp:positionH relativeFrom="column">
            <wp:posOffset>-373380</wp:posOffset>
          </wp:positionH>
          <wp:positionV relativeFrom="paragraph">
            <wp:posOffset>22860</wp:posOffset>
          </wp:positionV>
          <wp:extent cx="2133600" cy="410845"/>
          <wp:effectExtent l="0" t="0" r="0" b="8255"/>
          <wp:wrapTight wrapText="bothSides">
            <wp:wrapPolygon edited="0">
              <wp:start x="0" y="0"/>
              <wp:lineTo x="0" y="21032"/>
              <wp:lineTo x="10607" y="21032"/>
              <wp:lineTo x="21407" y="21032"/>
              <wp:lineTo x="21407" y="15023"/>
              <wp:lineTo x="16586" y="0"/>
              <wp:lineTo x="0" y="0"/>
            </wp:wrapPolygon>
          </wp:wrapTight>
          <wp:docPr id="1" name="Picture 1" descr="\\sncorp\shares\Business\Reference\SNC Logos\SNC Logos\Registered\SNC Logos_Registered_GENE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corp\shares\Business\Reference\SNC Logos\SNC Logos\Registered\SNC Logos_Registered_GENERIC.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33600" cy="41084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rsidR="001703EA" w:rsidRDefault="002038E0" w:rsidP="002C0526">
    <w:pPr>
      <w:pStyle w:val="Header"/>
      <w:tabs>
        <w:tab w:val="clear" w:pos="4680"/>
        <w:tab w:val="clear" w:pos="9360"/>
      </w:tabs>
      <w:ind w:left="-720" w:right="-720"/>
    </w:pPr>
    <w:r>
      <w:tab/>
    </w:r>
  </w:p>
  <w:p w:rsidR="001703EA" w:rsidRPr="002038E0" w:rsidRDefault="002038E0" w:rsidP="002C0526">
    <w:pPr>
      <w:pStyle w:val="Header"/>
      <w:tabs>
        <w:tab w:val="clear" w:pos="4680"/>
        <w:tab w:val="clear" w:pos="9360"/>
      </w:tabs>
      <w:ind w:left="-720" w:right="-540"/>
      <w:jc w:val="right"/>
      <w:rPr>
        <w:b/>
      </w:rPr>
    </w:pPr>
    <w:r>
      <w:tab/>
    </w:r>
    <w:r w:rsidRPr="00515919">
      <w:rPr>
        <w:rFonts w:ascii="Arial" w:hAnsi="Arial" w:cs="Arial"/>
        <w:b/>
        <w:color w:val="004990"/>
        <w:sz w:val="18"/>
        <w:szCs w:val="18"/>
      </w:rPr>
      <w:t>sncorp.com</w:t>
    </w:r>
    <w:r w:rsidR="001703EA" w:rsidRPr="002038E0">
      <w:rPr>
        <w:b/>
        <w:noProof/>
      </w:rPr>
      <mc:AlternateContent>
        <mc:Choice Requires="wps">
          <w:drawing>
            <wp:anchor distT="0" distB="0" distL="114300" distR="114300" simplePos="0" relativeHeight="251659264" behindDoc="0" locked="0" layoutInCell="1" allowOverlap="1" wp14:anchorId="50D9D360" wp14:editId="4F8EF53F">
              <wp:simplePos x="0" y="0"/>
              <wp:positionH relativeFrom="margin">
                <wp:align>center</wp:align>
              </wp:positionH>
              <wp:positionV relativeFrom="paragraph">
                <wp:posOffset>201930</wp:posOffset>
              </wp:positionV>
              <wp:extent cx="6858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DF36CB" id="Straight Connector 2"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9pt" to="540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" strokecolor="black [3040]">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632" w:rsidRDefault="00F9363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FB5"/>
    <w:rsid w:val="000E0B24"/>
    <w:rsid w:val="001224B4"/>
    <w:rsid w:val="001703EA"/>
    <w:rsid w:val="001B118B"/>
    <w:rsid w:val="002038E0"/>
    <w:rsid w:val="0029018A"/>
    <w:rsid w:val="002C0526"/>
    <w:rsid w:val="00355F01"/>
    <w:rsid w:val="003715E6"/>
    <w:rsid w:val="00410EA4"/>
    <w:rsid w:val="00423853"/>
    <w:rsid w:val="0043540B"/>
    <w:rsid w:val="00495521"/>
    <w:rsid w:val="004977ED"/>
    <w:rsid w:val="004C64B1"/>
    <w:rsid w:val="00515919"/>
    <w:rsid w:val="00527B3B"/>
    <w:rsid w:val="0054704E"/>
    <w:rsid w:val="00562760"/>
    <w:rsid w:val="005D168A"/>
    <w:rsid w:val="005E7401"/>
    <w:rsid w:val="00681ECD"/>
    <w:rsid w:val="006857C1"/>
    <w:rsid w:val="006E4ADA"/>
    <w:rsid w:val="006F54B2"/>
    <w:rsid w:val="00736049"/>
    <w:rsid w:val="007852F3"/>
    <w:rsid w:val="007A312F"/>
    <w:rsid w:val="007D27FC"/>
    <w:rsid w:val="00960979"/>
    <w:rsid w:val="009F6286"/>
    <w:rsid w:val="00A112EF"/>
    <w:rsid w:val="00A837EC"/>
    <w:rsid w:val="00B72B0D"/>
    <w:rsid w:val="00BA1964"/>
    <w:rsid w:val="00C97FB5"/>
    <w:rsid w:val="00CE5DE9"/>
    <w:rsid w:val="00D9077A"/>
    <w:rsid w:val="00DD764B"/>
    <w:rsid w:val="00EA0A7C"/>
    <w:rsid w:val="00ED0461"/>
    <w:rsid w:val="00F93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FD3965"/>
  <w15:docId w15:val="{AA2CD2F9-B755-4EF0-898A-BC2A16448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C64B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0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3EA"/>
  </w:style>
  <w:style w:type="paragraph" w:styleId="Footer">
    <w:name w:val="footer"/>
    <w:basedOn w:val="Normal"/>
    <w:link w:val="FooterChar"/>
    <w:uiPriority w:val="99"/>
    <w:unhideWhenUsed/>
    <w:rsid w:val="00170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3EA"/>
  </w:style>
  <w:style w:type="paragraph" w:styleId="BalloonText">
    <w:name w:val="Balloon Text"/>
    <w:basedOn w:val="Normal"/>
    <w:link w:val="BalloonTextChar"/>
    <w:uiPriority w:val="99"/>
    <w:semiHidden/>
    <w:unhideWhenUsed/>
    <w:rsid w:val="001703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3EA"/>
    <w:rPr>
      <w:rFonts w:ascii="Tahoma" w:hAnsi="Tahoma" w:cs="Tahoma"/>
      <w:sz w:val="16"/>
      <w:szCs w:val="16"/>
    </w:rPr>
  </w:style>
  <w:style w:type="character" w:customStyle="1" w:styleId="Heading1Char">
    <w:name w:val="Heading 1 Char"/>
    <w:basedOn w:val="DefaultParagraphFont"/>
    <w:link w:val="Heading1"/>
    <w:uiPriority w:val="9"/>
    <w:rsid w:val="004C64B1"/>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7A31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136959">
      <w:bodyDiv w:val="1"/>
      <w:marLeft w:val="0"/>
      <w:marRight w:val="0"/>
      <w:marTop w:val="0"/>
      <w:marBottom w:val="0"/>
      <w:divBdr>
        <w:top w:val="none" w:sz="0" w:space="0" w:color="auto"/>
        <w:left w:val="none" w:sz="0" w:space="0" w:color="auto"/>
        <w:bottom w:val="none" w:sz="0" w:space="0" w:color="auto"/>
        <w:right w:val="none" w:sz="0" w:space="0" w:color="auto"/>
      </w:divBdr>
    </w:div>
    <w:div w:id="162688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d1051\Desktop\SNC%20Letterhead_M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A10805-2AF4-4211-BA53-4BFDCEB20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SNC Letterhead_MST</Template>
  <TotalTime>54</TotalTime>
  <Pages>1</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SNCorp</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 Damonte</dc:creator>
  <cp:lastModifiedBy>Trevor Seyfried</cp:lastModifiedBy>
  <cp:revision>10</cp:revision>
  <dcterms:created xsi:type="dcterms:W3CDTF">2021-03-30T23:22:00Z</dcterms:created>
  <dcterms:modified xsi:type="dcterms:W3CDTF">2022-09-09T19:30:00Z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f7cd2451-f660-495f-81ed-97036097036e</vt:lpwstr>
  </property>
  <property fmtid="{D5CDD505-2E9C-101B-9397-08002B2CF9AE}" pid="3" name="Categorization">
    <vt:lpwstr>t_class_3</vt:lpwstr>
  </property>
  <property fmtid="{D5CDD505-2E9C-101B-9397-08002B2CF9AE}" pid="4" name="SubCat">
    <vt:lpwstr>SNCNonProp</vt:lpwstr>
  </property>
  <property fmtid="{D5CDD505-2E9C-101B-9397-08002B2CF9AE}" pid="5" name="Export">
    <vt:lpwstr/>
  </property>
  <property fmtid="{D5CDD505-2E9C-101B-9397-08002B2CF9AE}" pid="6" name="CUI">
    <vt:lpwstr>None</vt:lpwstr>
  </property>
  <property fmtid="{D5CDD505-2E9C-101B-9397-08002B2CF9AE}" pid="7" name="Marking">
    <vt:lpwstr>No</vt:lpwstr>
  </property>
</Properties>
</file>